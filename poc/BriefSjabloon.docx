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0932" w14:textId="77777777" w:rsidR="00C27839" w:rsidRPr="00E12C19" w:rsidRDefault="000451D6" w:rsidP="000451D6">
      <w:pPr>
        <w:pStyle w:val="Kop1"/>
        <w:rPr>
          <w:lang w:val="nl-NL"/>
        </w:rPr>
      </w:pPr>
      <w:r w:rsidRPr="00E12C19">
        <w:rPr>
          <w:lang w:val="nl-NL"/>
        </w:rPr>
        <w:t>Dit wordt het sjabloon</w:t>
      </w:r>
    </w:p>
    <w:sdt>
      <w:sdtPr>
        <w:rPr>
          <w:lang w:val="nl-NL"/>
        </w:rPr>
        <w:alias w:val="Afdeling"/>
        <w:tag w:val="Afdeling"/>
        <w:id w:val="-1441755278"/>
        <w:placeholder>
          <w:docPart w:val="AB96ACA785494AE4A51C4F1B4C9FD6C0"/>
        </w:placeholder>
        <w15:appearance w15:val="tags"/>
        <w:text/>
      </w:sdtPr>
      <w:sdtContent>
        <w:p w14:paraId="58D2D0C7" w14:textId="77777777" w:rsidR="000451D6" w:rsidRPr="00E12C19" w:rsidRDefault="000451D6" w:rsidP="000451D6">
          <w:pPr>
            <w:rPr>
              <w:lang w:val="nl-NL"/>
            </w:rPr>
          </w:pPr>
          <w:r w:rsidRPr="00E12C19">
            <w:rPr>
              <w:lang w:val="nl-NL"/>
            </w:rPr>
            <w:t>Afdeling</w:t>
          </w:r>
        </w:p>
      </w:sdtContent>
    </w:sdt>
    <w:sdt>
      <w:sdtPr>
        <w:rPr>
          <w:lang w:val="nl-NL"/>
        </w:rPr>
        <w:alias w:val="Correspondentieadres"/>
        <w:tag w:val="Correspondentieadres"/>
        <w:id w:val="363103207"/>
        <w:placeholder>
          <w:docPart w:val="AB96ACA785494AE4A51C4F1B4C9FD6C0"/>
        </w:placeholder>
        <w15:appearance w15:val="tags"/>
        <w:text/>
      </w:sdtPr>
      <w:sdtContent>
        <w:p w14:paraId="2AA047D3" w14:textId="77777777" w:rsidR="000451D6" w:rsidRDefault="000451D6" w:rsidP="000451D6">
          <w:pPr>
            <w:rPr>
              <w:lang w:val="nl-NL"/>
            </w:rPr>
          </w:pPr>
          <w:r>
            <w:rPr>
              <w:lang w:val="nl-NL"/>
            </w:rPr>
            <w:t>Correspondentieadres</w:t>
          </w:r>
        </w:p>
      </w:sdtContent>
    </w:sdt>
    <w:sdt>
      <w:sdtPr>
        <w:rPr>
          <w:lang w:val="nl-NL"/>
        </w:rPr>
        <w:alias w:val="Bezoekadres"/>
        <w:tag w:val="Bezoekadres"/>
        <w:id w:val="-663932309"/>
        <w:placeholder>
          <w:docPart w:val="AB96ACA785494AE4A51C4F1B4C9FD6C0"/>
        </w:placeholder>
        <w15:appearance w15:val="tags"/>
        <w:text/>
      </w:sdtPr>
      <w:sdtContent>
        <w:p w14:paraId="61F021D9" w14:textId="77777777" w:rsidR="00FF2CEB" w:rsidRDefault="00FF2CEB" w:rsidP="000451D6">
          <w:pPr>
            <w:rPr>
              <w:lang w:val="nl-NL"/>
            </w:rPr>
          </w:pPr>
          <w:r>
            <w:rPr>
              <w:lang w:val="nl-NL"/>
            </w:rPr>
            <w:t>Bezoekadres</w:t>
          </w:r>
        </w:p>
      </w:sdtContent>
    </w:sdt>
    <w:sdt>
      <w:sdtPr>
        <w:rPr>
          <w:lang w:val="nl-NL"/>
        </w:rPr>
        <w:alias w:val="Telefoonnummer"/>
        <w:tag w:val="Telefoonnummer"/>
        <w:id w:val="-57782884"/>
        <w:placeholder>
          <w:docPart w:val="AB96ACA785494AE4A51C4F1B4C9FD6C0"/>
        </w:placeholder>
        <w15:appearance w15:val="tags"/>
        <w:text/>
      </w:sdtPr>
      <w:sdtContent>
        <w:p w14:paraId="544F6483" w14:textId="77777777" w:rsidR="00FF2CEB" w:rsidRDefault="00FF2CEB" w:rsidP="000451D6">
          <w:pPr>
            <w:rPr>
              <w:lang w:val="nl-NL"/>
            </w:rPr>
          </w:pPr>
          <w:r>
            <w:rPr>
              <w:lang w:val="nl-NL"/>
            </w:rPr>
            <w:t>Telefoonnummer</w:t>
          </w:r>
        </w:p>
      </w:sdtContent>
    </w:sdt>
    <w:p w14:paraId="6FB6D89C" w14:textId="77777777" w:rsidR="00E12C19" w:rsidRDefault="00E12C19" w:rsidP="000451D6">
      <w:pPr>
        <w:rPr>
          <w:lang w:val="nl-NL"/>
        </w:rPr>
      </w:pPr>
    </w:p>
    <w:p w14:paraId="757442C6" w14:textId="77777777" w:rsidR="00E12C19" w:rsidRPr="00E12C19" w:rsidRDefault="00E12C19" w:rsidP="00E12C19">
      <w:pPr>
        <w:rPr>
          <w:lang w:val="nl-NL"/>
        </w:rPr>
      </w:pPr>
      <w:r w:rsidRPr="00E12C19">
        <w:rPr>
          <w:lang w:val="nl-NL"/>
        </w:rPr>
        <w:t>Afdeling: [Afdeling]</w:t>
      </w:r>
    </w:p>
    <w:p w14:paraId="08328C36" w14:textId="77777777" w:rsidR="00E12C19" w:rsidRPr="00E12C19" w:rsidRDefault="00E12C19" w:rsidP="00E12C19">
      <w:pPr>
        <w:rPr>
          <w:lang w:val="nl-NL"/>
        </w:rPr>
      </w:pPr>
      <w:r w:rsidRPr="00E12C19">
        <w:rPr>
          <w:lang w:val="nl-NL"/>
        </w:rPr>
        <w:t>Correspondentieadres: [Correspondentieadres]</w:t>
      </w:r>
    </w:p>
    <w:p w14:paraId="1639A4D9" w14:textId="77777777" w:rsidR="00E12C19" w:rsidRPr="00E12C19" w:rsidRDefault="00E12C19" w:rsidP="00E12C19">
      <w:pPr>
        <w:rPr>
          <w:lang w:val="nl-NL"/>
        </w:rPr>
      </w:pPr>
      <w:r w:rsidRPr="00E12C19">
        <w:rPr>
          <w:lang w:val="nl-NL"/>
        </w:rPr>
        <w:t>Bezoekadres: [Bezoekadres]</w:t>
      </w:r>
    </w:p>
    <w:p w14:paraId="36D59BEB" w14:textId="3C75D945" w:rsidR="00E12C19" w:rsidRPr="000451D6" w:rsidRDefault="00E12C19" w:rsidP="00E12C19">
      <w:pPr>
        <w:rPr>
          <w:lang w:val="nl-NL"/>
        </w:rPr>
      </w:pPr>
      <w:r w:rsidRPr="00E12C19">
        <w:rPr>
          <w:lang w:val="nl-NL"/>
        </w:rPr>
        <w:t>Telefoonnummer: [Telefoonnummer]</w:t>
      </w:r>
    </w:p>
    <w:sectPr w:rsidR="00E12C19" w:rsidRPr="00045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04"/>
    <w:rsid w:val="000451D6"/>
    <w:rsid w:val="002A0E04"/>
    <w:rsid w:val="004D18A9"/>
    <w:rsid w:val="00580EBD"/>
    <w:rsid w:val="005A06E7"/>
    <w:rsid w:val="00A45AD4"/>
    <w:rsid w:val="00C27839"/>
    <w:rsid w:val="00E12C19"/>
    <w:rsid w:val="00FF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9FA9"/>
  <w15:chartTrackingRefBased/>
  <w15:docId w15:val="{76C79FB6-E759-4666-A092-1AC56981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4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4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4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4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4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4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4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4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4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451D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451D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451D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451D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451D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451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4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4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4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4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451D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451D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451D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4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451D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451D6"/>
    <w:rPr>
      <w:b/>
      <w:bCs/>
      <w:smallCaps/>
      <w:color w:val="2F5496" w:themeColor="accent1" w:themeShade="BF"/>
      <w:spacing w:val="5"/>
    </w:rPr>
  </w:style>
  <w:style w:type="character" w:styleId="Tekstvantijdelijkeaanduiding">
    <w:name w:val="Placeholder Text"/>
    <w:basedOn w:val="Standaardalinea-lettertype"/>
    <w:uiPriority w:val="99"/>
    <w:semiHidden/>
    <w:rsid w:val="000451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sjablonen\AIagent\BriefSjablo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96ACA785494AE4A51C4F1B4C9FD6C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F7CD7F9-DBB3-491A-B61D-CAF34C9E0E0D}"/>
      </w:docPartPr>
      <w:docPartBody>
        <w:p w:rsidR="00456C5E" w:rsidRDefault="00456C5E">
          <w:pPr>
            <w:pStyle w:val="AB96ACA785494AE4A51C4F1B4C9FD6C0"/>
          </w:pPr>
          <w:r w:rsidRPr="002346AA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5E"/>
    <w:rsid w:val="00456C5E"/>
    <w:rsid w:val="004D18A9"/>
    <w:rsid w:val="006B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Pr>
      <w:color w:val="666666"/>
    </w:rPr>
  </w:style>
  <w:style w:type="paragraph" w:customStyle="1" w:styleId="AB96ACA785494AE4A51C4F1B4C9FD6C0">
    <w:name w:val="AB96ACA785494AE4A51C4F1B4C9FD6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BriefSjabloon.dotx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Roelofs</dc:creator>
  <cp:keywords/>
  <dc:description/>
  <cp:lastModifiedBy>Richard Roelofs</cp:lastModifiedBy>
  <cp:revision>2</cp:revision>
  <dcterms:created xsi:type="dcterms:W3CDTF">2026-01-02T21:41:00Z</dcterms:created>
  <dcterms:modified xsi:type="dcterms:W3CDTF">2026-01-02T21:45:00Z</dcterms:modified>
</cp:coreProperties>
</file>